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6EA1262A" w14:textId="77777777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5F32ABDF" w14:textId="50740BA6" w:rsidR="00692703" w:rsidRPr="00CF1A49" w:rsidRDefault="009F6C8C" w:rsidP="00913946">
            <w:pPr>
              <w:pStyle w:val="Title"/>
            </w:pPr>
            <w:r w:rsidRPr="00245A5D">
              <w:rPr>
                <w:color w:val="auto"/>
              </w:rPr>
              <w:t>Kwame</w:t>
            </w:r>
            <w:r w:rsidR="00692703" w:rsidRPr="00CF1A49">
              <w:t xml:space="preserve"> </w:t>
            </w:r>
            <w:r w:rsidRPr="00DC4492">
              <w:rPr>
                <w:rStyle w:val="IntenseEmphasis"/>
                <w:color w:val="7030A0"/>
              </w:rPr>
              <w:t>Forbes</w:t>
            </w:r>
          </w:p>
          <w:p w14:paraId="35F86E0B" w14:textId="10D078DF" w:rsidR="00692703" w:rsidRPr="00CF1A49" w:rsidRDefault="009F6C8C" w:rsidP="00913946">
            <w:pPr>
              <w:pStyle w:val="ContactInfo"/>
              <w:contextualSpacing w:val="0"/>
            </w:pPr>
            <w:r>
              <w:t>Chapel Hill, NC 2</w:t>
            </w:r>
            <w:r w:rsidR="00F4575A">
              <w:t>7514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102549A780E141A5922555629BB82626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>
              <w:t>340-998-1733</w:t>
            </w:r>
          </w:p>
          <w:p w14:paraId="16A26248" w14:textId="6217A00C" w:rsidR="00692703" w:rsidRPr="00CF1A49" w:rsidRDefault="009F6C8C" w:rsidP="00913946">
            <w:pPr>
              <w:pStyle w:val="ContactInfoEmphasis"/>
              <w:contextualSpacing w:val="0"/>
            </w:pPr>
            <w:r w:rsidRPr="00F4575A">
              <w:rPr>
                <w:color w:val="7030A0"/>
              </w:rPr>
              <w:t>kwamek@email.unc.edu</w:t>
            </w:r>
            <w:r w:rsidR="00692703" w:rsidRPr="00F4575A">
              <w:rPr>
                <w:color w:val="7030A0"/>
              </w:rPr>
              <w:t xml:space="preserve"> </w:t>
            </w:r>
            <w:sdt>
              <w:sdtPr>
                <w:rPr>
                  <w:color w:val="7030A0"/>
                </w:rPr>
                <w:alias w:val="Divider dot:"/>
                <w:tag w:val="Divider dot:"/>
                <w:id w:val="2000459528"/>
                <w:placeholder>
                  <w:docPart w:val="6A0DE87704334322B7177932CD62B395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F4575A">
                  <w:rPr>
                    <w:color w:val="7030A0"/>
                  </w:rPr>
                  <w:t>·</w:t>
                </w:r>
              </w:sdtContent>
            </w:sdt>
            <w:r w:rsidR="00692703" w:rsidRPr="00F4575A">
              <w:rPr>
                <w:color w:val="7030A0"/>
              </w:rPr>
              <w:t xml:space="preserve"> </w:t>
            </w:r>
            <w:r w:rsidRPr="00F4575A">
              <w:rPr>
                <w:color w:val="7030A0"/>
              </w:rPr>
              <w:t>KwameForbes</w:t>
            </w:r>
            <w:r w:rsidR="00692703" w:rsidRPr="00F4575A">
              <w:rPr>
                <w:color w:val="7030A0"/>
              </w:rPr>
              <w:t xml:space="preserve"> </w:t>
            </w:r>
            <w:sdt>
              <w:sdtPr>
                <w:rPr>
                  <w:color w:val="7030A0"/>
                </w:rPr>
                <w:alias w:val="Divider dot:"/>
                <w:tag w:val="Divider dot:"/>
                <w:id w:val="759871761"/>
                <w:placeholder>
                  <w:docPart w:val="0779627D91D94AC79672A79755150738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F4575A">
                  <w:rPr>
                    <w:color w:val="7030A0"/>
                  </w:rPr>
                  <w:t>·</w:t>
                </w:r>
              </w:sdtContent>
            </w:sdt>
            <w:r w:rsidR="00692703" w:rsidRPr="00F4575A">
              <w:rPr>
                <w:color w:val="7030A0"/>
              </w:rPr>
              <w:t xml:space="preserve"> </w:t>
            </w:r>
            <w:r w:rsidRPr="00F4575A">
              <w:rPr>
                <w:color w:val="7030A0"/>
              </w:rPr>
              <w:t>@Kwame_Forbes</w:t>
            </w:r>
          </w:p>
        </w:tc>
      </w:tr>
      <w:tr w:rsidR="009571D8" w:rsidRPr="00CF1A49" w14:paraId="7DFCF3DB" w14:textId="77777777" w:rsidTr="00692703">
        <w:tc>
          <w:tcPr>
            <w:tcW w:w="9360" w:type="dxa"/>
            <w:tcMar>
              <w:top w:w="432" w:type="dxa"/>
            </w:tcMar>
          </w:tcPr>
          <w:p w14:paraId="37421A6F" w14:textId="324844E1" w:rsidR="001755A8" w:rsidRPr="00CF1A49" w:rsidRDefault="009F6C8C" w:rsidP="009F6C8C">
            <w:r w:rsidRPr="000402A6">
              <w:rPr>
                <w:color w:val="auto"/>
              </w:rPr>
              <w:t>I am passionate about computer science, biology, and research. I am aiming to get my PhD in</w:t>
            </w:r>
            <w:r w:rsidRPr="000402A6">
              <w:rPr>
                <w:color w:val="auto"/>
              </w:rPr>
              <w:t xml:space="preserve"> </w:t>
            </w:r>
            <w:r w:rsidRPr="000402A6">
              <w:rPr>
                <w:color w:val="auto"/>
              </w:rPr>
              <w:t>Computational Biology and</w:t>
            </w:r>
            <w:r w:rsidRPr="000402A6">
              <w:rPr>
                <w:color w:val="auto"/>
              </w:rPr>
              <w:t xml:space="preserve"> </w:t>
            </w:r>
            <w:r w:rsidRPr="000402A6">
              <w:rPr>
                <w:color w:val="auto"/>
              </w:rPr>
              <w:t>bioinformatics.</w:t>
            </w:r>
          </w:p>
        </w:tc>
      </w:tr>
    </w:tbl>
    <w:sdt>
      <w:sdtPr>
        <w:alias w:val="Education:"/>
        <w:tag w:val="Education:"/>
        <w:id w:val="-1908763273"/>
        <w:placeholder>
          <w:docPart w:val="CE2BB8A63B344B5381B59013899FEA91"/>
        </w:placeholder>
        <w:temporary/>
        <w:showingPlcHdr/>
        <w15:appearance w15:val="hidden"/>
      </w:sdtPr>
      <w:sdtContent>
        <w:p w14:paraId="654E8532" w14:textId="77777777" w:rsidR="009F6C8C" w:rsidRPr="00CF1A49" w:rsidRDefault="009F6C8C" w:rsidP="009F6C8C">
          <w:pPr>
            <w:pStyle w:val="Heading1"/>
          </w:pPr>
          <w:r w:rsidRPr="00F4575A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9F6C8C" w:rsidRPr="00CF1A49" w14:paraId="265F4561" w14:textId="77777777" w:rsidTr="002D1525">
        <w:tc>
          <w:tcPr>
            <w:tcW w:w="9355" w:type="dxa"/>
          </w:tcPr>
          <w:p w14:paraId="1058C854" w14:textId="43E67CED" w:rsidR="009F6C8C" w:rsidRPr="00CF1A49" w:rsidRDefault="009F6C8C" w:rsidP="002D1525">
            <w:pPr>
              <w:pStyle w:val="Heading3"/>
              <w:contextualSpacing w:val="0"/>
              <w:outlineLvl w:val="2"/>
            </w:pPr>
            <w:r>
              <w:t>12</w:t>
            </w:r>
            <w:r w:rsidR="00384910">
              <w:t>/</w:t>
            </w:r>
            <w:r>
              <w:t>2019</w:t>
            </w:r>
          </w:p>
          <w:p w14:paraId="3909E6FA" w14:textId="386262B7" w:rsidR="009F6C8C" w:rsidRPr="00CF1A49" w:rsidRDefault="009F6C8C" w:rsidP="002D1525">
            <w:pPr>
              <w:pStyle w:val="Heading2"/>
              <w:contextualSpacing w:val="0"/>
              <w:outlineLvl w:val="1"/>
            </w:pPr>
            <w:r w:rsidRPr="00F4575A">
              <w:rPr>
                <w:color w:val="7030A0"/>
              </w:rPr>
              <w:t>BS Biology conc compBio</w:t>
            </w:r>
            <w:r w:rsidRPr="00F4575A">
              <w:rPr>
                <w:color w:val="7030A0"/>
              </w:rPr>
              <w:t xml:space="preserve">, </w:t>
            </w:r>
            <w:r w:rsidRPr="005225ED">
              <w:rPr>
                <w:rStyle w:val="SubtleReference"/>
                <w:color w:val="auto"/>
              </w:rPr>
              <w:t>University of the virgin islands</w:t>
            </w:r>
          </w:p>
          <w:p w14:paraId="4BEEE1F5" w14:textId="5EA371BC" w:rsidR="009F6C8C" w:rsidRPr="00CF1A49" w:rsidRDefault="009F6C8C" w:rsidP="002D1525">
            <w:pPr>
              <w:contextualSpacing w:val="0"/>
            </w:pPr>
          </w:p>
        </w:tc>
      </w:tr>
      <w:tr w:rsidR="009F6C8C" w:rsidRPr="00CF1A49" w14:paraId="4675B36B" w14:textId="77777777" w:rsidTr="002D1525">
        <w:tc>
          <w:tcPr>
            <w:tcW w:w="9355" w:type="dxa"/>
            <w:tcMar>
              <w:top w:w="216" w:type="dxa"/>
            </w:tcMar>
          </w:tcPr>
          <w:p w14:paraId="2FF557C1" w14:textId="117C440B" w:rsidR="009F6C8C" w:rsidRPr="00CF1A49" w:rsidRDefault="009F6C8C" w:rsidP="002D1525">
            <w:pPr>
              <w:pStyle w:val="Heading3"/>
              <w:contextualSpacing w:val="0"/>
              <w:outlineLvl w:val="2"/>
            </w:pPr>
            <w:r>
              <w:t>12</w:t>
            </w:r>
            <w:r w:rsidR="00384910">
              <w:t>/</w:t>
            </w:r>
            <w:r>
              <w:t>2019</w:t>
            </w:r>
          </w:p>
          <w:p w14:paraId="723465D2" w14:textId="71F18733" w:rsidR="009F6C8C" w:rsidRPr="00CF1A49" w:rsidRDefault="009F6C8C" w:rsidP="002D1525">
            <w:pPr>
              <w:pStyle w:val="Heading2"/>
              <w:contextualSpacing w:val="0"/>
              <w:outlineLvl w:val="1"/>
            </w:pPr>
            <w:r w:rsidRPr="00F4575A">
              <w:rPr>
                <w:color w:val="7030A0"/>
              </w:rPr>
              <w:t>as computer science</w:t>
            </w:r>
            <w:r w:rsidRPr="00CF1A49">
              <w:t xml:space="preserve">, </w:t>
            </w:r>
            <w:r w:rsidRPr="005225ED">
              <w:rPr>
                <w:rStyle w:val="SubtleReference"/>
                <w:color w:val="auto"/>
              </w:rPr>
              <w:t>university of the virgin islands</w:t>
            </w:r>
          </w:p>
          <w:p w14:paraId="5F3319E8" w14:textId="5F0AC3C4" w:rsidR="009F6C8C" w:rsidRDefault="009F6C8C" w:rsidP="002D1525"/>
        </w:tc>
      </w:tr>
    </w:tbl>
    <w:p w14:paraId="6C240919" w14:textId="5F6B8FDD" w:rsidR="004E01EB" w:rsidRPr="00CF1A49" w:rsidRDefault="009F6C8C" w:rsidP="004E01EB">
      <w:pPr>
        <w:pStyle w:val="Heading1"/>
      </w:pPr>
      <w:r>
        <w:t>Research experience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3D323113" w14:textId="77777777" w:rsidTr="009F6C8C">
        <w:tc>
          <w:tcPr>
            <w:tcW w:w="9290" w:type="dxa"/>
          </w:tcPr>
          <w:p w14:paraId="3D7DFDB1" w14:textId="5CE81CFC" w:rsidR="001D0BF1" w:rsidRPr="00CF1A49" w:rsidRDefault="00D221D6" w:rsidP="001D0BF1">
            <w:pPr>
              <w:pStyle w:val="Heading3"/>
              <w:contextualSpacing w:val="0"/>
              <w:outlineLvl w:val="2"/>
            </w:pPr>
            <w:r>
              <w:t>09/2019</w:t>
            </w:r>
            <w:r w:rsidR="001D0BF1" w:rsidRPr="00CF1A49">
              <w:t xml:space="preserve"> – </w:t>
            </w:r>
            <w:r>
              <w:t>12/2019</w:t>
            </w:r>
          </w:p>
          <w:p w14:paraId="257A41A6" w14:textId="3FF9254A" w:rsidR="001D0BF1" w:rsidRPr="00CF1A49" w:rsidRDefault="00D221D6" w:rsidP="001D0BF1">
            <w:pPr>
              <w:pStyle w:val="Heading2"/>
              <w:contextualSpacing w:val="0"/>
              <w:outlineLvl w:val="1"/>
            </w:pPr>
            <w:r w:rsidRPr="00F4575A">
              <w:rPr>
                <w:color w:val="7030A0"/>
              </w:rPr>
              <w:t>Student researcher</w:t>
            </w:r>
            <w:r w:rsidR="001D0BF1" w:rsidRPr="00F4575A">
              <w:rPr>
                <w:color w:val="7030A0"/>
              </w:rPr>
              <w:t xml:space="preserve">, </w:t>
            </w:r>
            <w:r w:rsidRPr="005225ED">
              <w:rPr>
                <w:rStyle w:val="SubtleReference"/>
                <w:color w:val="auto"/>
              </w:rPr>
              <w:t>University of the virgin islands</w:t>
            </w:r>
          </w:p>
          <w:p w14:paraId="4CDAB554" w14:textId="77777777" w:rsidR="00D221D6" w:rsidRDefault="00D221D6" w:rsidP="00D221D6">
            <w:pPr>
              <w:pStyle w:val="ListParagraph"/>
              <w:numPr>
                <w:ilvl w:val="0"/>
                <w:numId w:val="14"/>
              </w:numPr>
            </w:pPr>
            <w:r>
              <w:t>Identify age, sex, and tissue e</w:t>
            </w:r>
            <w:r>
              <w:rPr>
                <w:rFonts w:hint="eastAsia"/>
              </w:rPr>
              <w:t>f</w:t>
            </w:r>
            <w:r>
              <w:t>f</w:t>
            </w:r>
            <w:r>
              <w:t xml:space="preserve">ects on gene expression variability in Parkinson's via a meta-analysis approach. </w:t>
            </w:r>
          </w:p>
          <w:p w14:paraId="142623AC" w14:textId="77777777" w:rsidR="00D221D6" w:rsidRDefault="00D221D6" w:rsidP="00D221D6">
            <w:pPr>
              <w:pStyle w:val="ListParagraph"/>
              <w:numPr>
                <w:ilvl w:val="0"/>
                <w:numId w:val="14"/>
              </w:numPr>
            </w:pPr>
            <w:r>
              <w:t xml:space="preserve">Compile microarray expression datasets for Parkinson’s disease. </w:t>
            </w:r>
          </w:p>
          <w:p w14:paraId="7588D98F" w14:textId="05D27CE8" w:rsidR="00D221D6" w:rsidRDefault="00D221D6" w:rsidP="00D221D6">
            <w:pPr>
              <w:pStyle w:val="ListParagraph"/>
              <w:numPr>
                <w:ilvl w:val="0"/>
                <w:numId w:val="14"/>
              </w:numPr>
            </w:pPr>
            <w:r>
              <w:t xml:space="preserve">Report findings in the form of a scientific paper that was </w:t>
            </w:r>
            <w:r>
              <w:t xml:space="preserve">review by </w:t>
            </w:r>
            <w:r>
              <w:t>the faculty.</w:t>
            </w:r>
          </w:p>
          <w:p w14:paraId="5E3548AE" w14:textId="262C162F" w:rsidR="00D221D6" w:rsidRPr="00CF1A49" w:rsidRDefault="00D221D6" w:rsidP="00D221D6">
            <w:pPr>
              <w:contextualSpacing w:val="0"/>
            </w:pPr>
            <w:r>
              <w:t xml:space="preserve">Contact: Dr. Lavida Brooks – </w:t>
            </w:r>
            <w:hyperlink r:id="rId7" w:history="1">
              <w:r w:rsidRPr="00CB5F98">
                <w:rPr>
                  <w:rStyle w:val="Hyperlink"/>
                </w:rPr>
                <w:t>lavida.brooks@uvi.edu</w:t>
              </w:r>
            </w:hyperlink>
          </w:p>
        </w:tc>
      </w:tr>
      <w:tr w:rsidR="00D221D6" w:rsidRPr="00CF1A49" w14:paraId="4BCA5D77" w14:textId="77777777" w:rsidTr="009F6C8C">
        <w:tc>
          <w:tcPr>
            <w:tcW w:w="9290" w:type="dxa"/>
            <w:tcMar>
              <w:top w:w="216" w:type="dxa"/>
            </w:tcMar>
          </w:tcPr>
          <w:p w14:paraId="11088989" w14:textId="77777777" w:rsidR="00D221D6" w:rsidRPr="00CF1A49" w:rsidRDefault="00D221D6" w:rsidP="00D221D6">
            <w:pPr>
              <w:pStyle w:val="Heading3"/>
              <w:contextualSpacing w:val="0"/>
              <w:outlineLvl w:val="2"/>
            </w:pPr>
            <w:r>
              <w:t>05/2019</w:t>
            </w:r>
            <w:r w:rsidRPr="00CF1A49">
              <w:t xml:space="preserve"> – </w:t>
            </w:r>
            <w:r>
              <w:t>07/2019</w:t>
            </w:r>
          </w:p>
          <w:p w14:paraId="0F910E7C" w14:textId="77777777" w:rsidR="00D221D6" w:rsidRPr="00CF1A49" w:rsidRDefault="00D221D6" w:rsidP="00D221D6">
            <w:pPr>
              <w:pStyle w:val="Heading2"/>
              <w:contextualSpacing w:val="0"/>
              <w:outlineLvl w:val="1"/>
            </w:pPr>
            <w:r w:rsidRPr="00F4575A">
              <w:rPr>
                <w:color w:val="7030A0"/>
              </w:rPr>
              <w:t>summer researche</w:t>
            </w:r>
            <w:r w:rsidRPr="005225ED">
              <w:rPr>
                <w:color w:val="7030A0"/>
              </w:rPr>
              <w:t xml:space="preserve">r, </w:t>
            </w:r>
            <w:r w:rsidRPr="005225ED">
              <w:rPr>
                <w:rStyle w:val="SubtleReference"/>
                <w:color w:val="auto"/>
              </w:rPr>
              <w:t>university of tennessee at chattanooga</w:t>
            </w:r>
          </w:p>
          <w:p w14:paraId="4AE569FC" w14:textId="77777777" w:rsidR="00D221D6" w:rsidRDefault="00D221D6" w:rsidP="00D221D6">
            <w:pPr>
              <w:pStyle w:val="ListParagraph"/>
              <w:numPr>
                <w:ilvl w:val="0"/>
                <w:numId w:val="14"/>
              </w:numPr>
            </w:pPr>
            <w:r>
              <w:t>Identified homologs of Vibrio cholerae fadL, fadD and membrane acyltransferases among bacteria for phylogenetic analyses.</w:t>
            </w:r>
          </w:p>
          <w:p w14:paraId="5E1FD890" w14:textId="77777777" w:rsidR="00D221D6" w:rsidRDefault="00D221D6" w:rsidP="00D221D6">
            <w:pPr>
              <w:pStyle w:val="ListParagraph"/>
              <w:numPr>
                <w:ilvl w:val="0"/>
                <w:numId w:val="14"/>
              </w:numPr>
            </w:pPr>
            <w:r>
              <w:t xml:space="preserve">Used the Integrated Microbial Genomes database (IMG/JGI) to identify homologs to the fatty acid uptake and assimilation machinery in completely sequenced genomes. </w:t>
            </w:r>
          </w:p>
          <w:p w14:paraId="06C3FB5C" w14:textId="77777777" w:rsidR="00D221D6" w:rsidRDefault="00D221D6" w:rsidP="00D221D6">
            <w:pPr>
              <w:pStyle w:val="ListParagraph"/>
              <w:numPr>
                <w:ilvl w:val="0"/>
                <w:numId w:val="14"/>
              </w:numPr>
            </w:pPr>
            <w:r>
              <w:t>Used Geneious for nucleotide sequence alignment and subsequent phylogenetic analysis.</w:t>
            </w:r>
          </w:p>
          <w:p w14:paraId="6FCDF8B0" w14:textId="549950C8" w:rsidR="00D221D6" w:rsidRDefault="00D221D6" w:rsidP="00D221D6">
            <w:r>
              <w:t xml:space="preserve">Contact: Dr. David Giles – </w:t>
            </w:r>
            <w:hyperlink r:id="rId8" w:history="1">
              <w:r w:rsidRPr="00CB5F98">
                <w:rPr>
                  <w:rStyle w:val="Hyperlink"/>
                </w:rPr>
                <w:t>david-giles@utc.edu</w:t>
              </w:r>
            </w:hyperlink>
          </w:p>
        </w:tc>
      </w:tr>
      <w:tr w:rsidR="003317A5" w:rsidRPr="00CF1A49" w14:paraId="4A03CCEE" w14:textId="77777777" w:rsidTr="009F6C8C">
        <w:tc>
          <w:tcPr>
            <w:tcW w:w="9290" w:type="dxa"/>
            <w:tcMar>
              <w:top w:w="216" w:type="dxa"/>
            </w:tcMar>
          </w:tcPr>
          <w:p w14:paraId="26962FBB" w14:textId="164D3930" w:rsidR="003317A5" w:rsidRPr="00CF1A49" w:rsidRDefault="003317A5" w:rsidP="003317A5">
            <w:pPr>
              <w:pStyle w:val="Heading3"/>
              <w:contextualSpacing w:val="0"/>
              <w:outlineLvl w:val="2"/>
            </w:pPr>
            <w:r>
              <w:t>0</w:t>
            </w:r>
            <w:r>
              <w:t>7</w:t>
            </w:r>
            <w:r>
              <w:t>/201</w:t>
            </w:r>
            <w:r>
              <w:t>8</w:t>
            </w:r>
            <w:r w:rsidRPr="00CF1A49">
              <w:t xml:space="preserve"> – </w:t>
            </w:r>
            <w:r>
              <w:t>05</w:t>
            </w:r>
            <w:r>
              <w:t>/2019</w:t>
            </w:r>
          </w:p>
          <w:p w14:paraId="6AB1F132" w14:textId="306E1C8E" w:rsidR="003317A5" w:rsidRPr="00CF1A49" w:rsidRDefault="003317A5" w:rsidP="003317A5">
            <w:pPr>
              <w:pStyle w:val="Heading2"/>
              <w:contextualSpacing w:val="0"/>
              <w:outlineLvl w:val="1"/>
            </w:pPr>
            <w:r w:rsidRPr="00F4575A">
              <w:rPr>
                <w:color w:val="7030A0"/>
              </w:rPr>
              <w:t>summer/</w:t>
            </w:r>
            <w:r w:rsidRPr="00F4575A">
              <w:rPr>
                <w:color w:val="7030A0"/>
              </w:rPr>
              <w:t xml:space="preserve">Student researcher, </w:t>
            </w:r>
            <w:r w:rsidRPr="005225ED">
              <w:rPr>
                <w:rStyle w:val="SubtleReference"/>
                <w:color w:val="auto"/>
              </w:rPr>
              <w:t>University of the virgin islands</w:t>
            </w:r>
          </w:p>
          <w:p w14:paraId="50F1AB92" w14:textId="77777777" w:rsidR="003317A5" w:rsidRDefault="003317A5" w:rsidP="003317A5">
            <w:pPr>
              <w:pStyle w:val="ListParagraph"/>
              <w:numPr>
                <w:ilvl w:val="0"/>
                <w:numId w:val="14"/>
              </w:numPr>
            </w:pPr>
            <w:r>
              <w:t xml:space="preserve">Examining the clonality of the Halophila </w:t>
            </w:r>
            <w:r w:rsidRPr="003317A5">
              <w:rPr>
                <w:i/>
                <w:iCs/>
              </w:rPr>
              <w:t>stipulacea</w:t>
            </w:r>
            <w:r>
              <w:t xml:space="preserve"> population within the United States Virgin Islands. </w:t>
            </w:r>
          </w:p>
          <w:p w14:paraId="2BAB86D1" w14:textId="19F8077B" w:rsidR="003317A5" w:rsidRDefault="003317A5" w:rsidP="003317A5">
            <w:pPr>
              <w:pStyle w:val="ListParagraph"/>
              <w:numPr>
                <w:ilvl w:val="0"/>
                <w:numId w:val="14"/>
              </w:numPr>
            </w:pPr>
            <w:r>
              <w:t>Presented at The University of Virgin Islands</w:t>
            </w:r>
            <w:r>
              <w:t xml:space="preserve"> </w:t>
            </w:r>
            <w:r>
              <w:t>(UVI) Summer Symposium 08/2018. Presented at UVI Fall Symposium. 09/2018.</w:t>
            </w:r>
          </w:p>
          <w:p w14:paraId="6E06E7D0" w14:textId="6AD14DF4" w:rsidR="003317A5" w:rsidRDefault="003317A5" w:rsidP="003317A5">
            <w:pPr>
              <w:pStyle w:val="ListParagraph"/>
              <w:numPr>
                <w:ilvl w:val="0"/>
                <w:numId w:val="14"/>
              </w:numPr>
            </w:pPr>
            <w:r>
              <w:t xml:space="preserve"> Presented at the Annual Biomedical Research Conference for Minority </w:t>
            </w:r>
            <w:r>
              <w:t>Students (</w:t>
            </w:r>
            <w:r>
              <w:t xml:space="preserve">ABRCMS) 11/2018. </w:t>
            </w:r>
          </w:p>
          <w:p w14:paraId="36488239" w14:textId="77777777" w:rsidR="003317A5" w:rsidRDefault="003317A5" w:rsidP="003317A5">
            <w:pPr>
              <w:pStyle w:val="ListParagraph"/>
              <w:numPr>
                <w:ilvl w:val="0"/>
                <w:numId w:val="14"/>
              </w:numPr>
            </w:pPr>
            <w:r>
              <w:lastRenderedPageBreak/>
              <w:t xml:space="preserve">Work featured at the Association for the Sciences of Limnology and </w:t>
            </w:r>
            <w:r>
              <w:t>Oceanography (</w:t>
            </w:r>
            <w:r>
              <w:t>ASLO) 2/2019.</w:t>
            </w:r>
          </w:p>
          <w:p w14:paraId="6639232C" w14:textId="0C5283DC" w:rsidR="003317A5" w:rsidRDefault="003317A5" w:rsidP="003317A5">
            <w:r>
              <w:t xml:space="preserve">Contact: Dr. Alice Stanford – </w:t>
            </w:r>
            <w:hyperlink r:id="rId9" w:history="1">
              <w:r w:rsidRPr="00CB5F98">
                <w:rPr>
                  <w:rStyle w:val="Hyperlink"/>
                </w:rPr>
                <w:t>astanfo@uvi.edu</w:t>
              </w:r>
            </w:hyperlink>
          </w:p>
          <w:p w14:paraId="469919DA" w14:textId="77777777" w:rsidR="003317A5" w:rsidRDefault="003317A5" w:rsidP="003317A5"/>
          <w:p w14:paraId="2B2E08BC" w14:textId="3D48AA93" w:rsidR="003317A5" w:rsidRPr="00CF1A49" w:rsidRDefault="003317A5" w:rsidP="003317A5">
            <w:pPr>
              <w:pStyle w:val="Heading3"/>
              <w:contextualSpacing w:val="0"/>
              <w:outlineLvl w:val="2"/>
            </w:pPr>
            <w:r>
              <w:t>0</w:t>
            </w:r>
            <w:r>
              <w:t>6</w:t>
            </w:r>
            <w:r>
              <w:t>/201</w:t>
            </w:r>
            <w:r>
              <w:t>7</w:t>
            </w:r>
            <w:r w:rsidRPr="00CF1A49">
              <w:t xml:space="preserve"> – </w:t>
            </w:r>
            <w:r>
              <w:t>0</w:t>
            </w:r>
            <w:r>
              <w:t>8</w:t>
            </w:r>
            <w:r>
              <w:t>/201</w:t>
            </w:r>
            <w:r>
              <w:t>7</w:t>
            </w:r>
          </w:p>
          <w:p w14:paraId="2011E153" w14:textId="4218F05A" w:rsidR="003317A5" w:rsidRPr="00CF1A49" w:rsidRDefault="003317A5" w:rsidP="003317A5">
            <w:pPr>
              <w:pStyle w:val="Heading2"/>
              <w:contextualSpacing w:val="0"/>
              <w:outlineLvl w:val="1"/>
            </w:pPr>
            <w:r w:rsidRPr="00F4575A">
              <w:rPr>
                <w:color w:val="7030A0"/>
              </w:rPr>
              <w:t xml:space="preserve">summer researcher, </w:t>
            </w:r>
            <w:r w:rsidRPr="005225ED">
              <w:rPr>
                <w:rStyle w:val="SubtleReference"/>
                <w:color w:val="auto"/>
              </w:rPr>
              <w:t>University of t</w:t>
            </w:r>
            <w:r w:rsidRPr="005225ED">
              <w:rPr>
                <w:rStyle w:val="SubtleReference"/>
                <w:color w:val="auto"/>
              </w:rPr>
              <w:t>exas marine science institute</w:t>
            </w:r>
          </w:p>
          <w:p w14:paraId="584340D5" w14:textId="77777777" w:rsidR="003317A5" w:rsidRDefault="003317A5" w:rsidP="003317A5">
            <w:pPr>
              <w:pStyle w:val="ListParagraph"/>
              <w:numPr>
                <w:ilvl w:val="0"/>
                <w:numId w:val="14"/>
              </w:numPr>
            </w:pPr>
            <w:r>
              <w:t xml:space="preserve">Established protocols for conditioning Orthopristis </w:t>
            </w:r>
            <w:r w:rsidRPr="007C294B">
              <w:rPr>
                <w:i/>
                <w:iCs/>
              </w:rPr>
              <w:t>chrysoptera</w:t>
            </w:r>
            <w:r>
              <w:t xml:space="preserve"> to breed in captivity.</w:t>
            </w:r>
          </w:p>
          <w:p w14:paraId="51AFB202" w14:textId="77777777" w:rsidR="003317A5" w:rsidRDefault="003317A5" w:rsidP="003317A5">
            <w:pPr>
              <w:pStyle w:val="ListParagraph"/>
              <w:numPr>
                <w:ilvl w:val="0"/>
                <w:numId w:val="14"/>
              </w:numPr>
            </w:pPr>
            <w:r>
              <w:t xml:space="preserve">Carried out several marine science laboratory tasks such as feeding, cleaning tanks, rearing of live algae and rotifers, estimating survival rates, etc. </w:t>
            </w:r>
          </w:p>
          <w:p w14:paraId="495A9DAB" w14:textId="271AFEDA" w:rsidR="003317A5" w:rsidRDefault="003317A5" w:rsidP="003317A5">
            <w:pPr>
              <w:pStyle w:val="ListParagraph"/>
              <w:numPr>
                <w:ilvl w:val="0"/>
                <w:numId w:val="14"/>
              </w:numPr>
            </w:pPr>
            <w:r>
              <w:t>Presented at The University of Texas Marine Science Institute Research Experience for Undergraduates Symposium 08/2017.</w:t>
            </w:r>
          </w:p>
          <w:p w14:paraId="3B5A9CC9" w14:textId="48A59D0F" w:rsidR="003317A5" w:rsidRDefault="003317A5" w:rsidP="003317A5">
            <w:r>
              <w:t xml:space="preserve">Contact: Dr. Lee Fuiman – </w:t>
            </w:r>
            <w:hyperlink r:id="rId10" w:history="1">
              <w:r w:rsidRPr="00CB5F98">
                <w:rPr>
                  <w:rStyle w:val="Hyperlink"/>
                </w:rPr>
                <w:t>lee.fuiman@utexas.edu</w:t>
              </w:r>
            </w:hyperlink>
          </w:p>
          <w:p w14:paraId="592A6223" w14:textId="1AAB5EA5" w:rsidR="003317A5" w:rsidRDefault="003317A5" w:rsidP="003317A5"/>
        </w:tc>
      </w:tr>
    </w:tbl>
    <w:p w14:paraId="300E9FEF" w14:textId="5299848F" w:rsidR="00D221D6" w:rsidRDefault="009F6C8C">
      <w:pPr>
        <w:pStyle w:val="Heading1"/>
      </w:pPr>
      <w:r>
        <w:lastRenderedPageBreak/>
        <w:t>T</w:t>
      </w:r>
      <w:r w:rsidR="00D221D6">
        <w:t>eaching experience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D221D6" w:rsidRPr="00CF1A49" w14:paraId="3B6F2553" w14:textId="77777777" w:rsidTr="00637565">
        <w:tc>
          <w:tcPr>
            <w:tcW w:w="9290" w:type="dxa"/>
          </w:tcPr>
          <w:p w14:paraId="0FF9CFA3" w14:textId="074FC6F5" w:rsidR="00D221D6" w:rsidRPr="00CF1A49" w:rsidRDefault="007C294B" w:rsidP="00637565">
            <w:pPr>
              <w:pStyle w:val="Heading3"/>
              <w:contextualSpacing w:val="0"/>
              <w:outlineLvl w:val="2"/>
            </w:pPr>
            <w:r>
              <w:t>01/2020</w:t>
            </w:r>
            <w:r w:rsidR="00D221D6" w:rsidRPr="00CF1A49">
              <w:t xml:space="preserve"> – </w:t>
            </w:r>
            <w:r>
              <w:t>05/2020</w:t>
            </w:r>
          </w:p>
          <w:p w14:paraId="7D9F631F" w14:textId="41204415" w:rsidR="00D221D6" w:rsidRPr="00CF1A49" w:rsidRDefault="007C294B" w:rsidP="00637565">
            <w:pPr>
              <w:pStyle w:val="Heading2"/>
              <w:contextualSpacing w:val="0"/>
              <w:outlineLvl w:val="1"/>
            </w:pPr>
            <w:r w:rsidRPr="00F4575A">
              <w:rPr>
                <w:color w:val="7030A0"/>
              </w:rPr>
              <w:t>Chemistry lab instructor</w:t>
            </w:r>
            <w:r w:rsidR="00D221D6" w:rsidRPr="00F4575A">
              <w:rPr>
                <w:color w:val="7030A0"/>
              </w:rPr>
              <w:t xml:space="preserve">, </w:t>
            </w:r>
            <w:r w:rsidRPr="005225ED">
              <w:rPr>
                <w:rStyle w:val="SubtleReference"/>
                <w:color w:val="auto"/>
              </w:rPr>
              <w:t>university of the virgin islands</w:t>
            </w:r>
          </w:p>
          <w:p w14:paraId="43D962E6" w14:textId="77777777" w:rsidR="007C294B" w:rsidRDefault="007C294B" w:rsidP="007C294B">
            <w:pPr>
              <w:pStyle w:val="ListParagraph"/>
              <w:numPr>
                <w:ilvl w:val="0"/>
                <w:numId w:val="14"/>
              </w:numPr>
            </w:pPr>
            <w:r>
              <w:t>Assist students with the lab</w:t>
            </w:r>
            <w:r>
              <w:t>.</w:t>
            </w:r>
            <w:r>
              <w:t xml:space="preserve"> </w:t>
            </w:r>
          </w:p>
          <w:p w14:paraId="7D689B3F" w14:textId="77777777" w:rsidR="007C294B" w:rsidRDefault="007C294B" w:rsidP="007C294B">
            <w:pPr>
              <w:pStyle w:val="ListParagraph"/>
              <w:numPr>
                <w:ilvl w:val="0"/>
                <w:numId w:val="14"/>
              </w:numPr>
            </w:pPr>
            <w:r>
              <w:t>Grading, preparing the lab for the experiments</w:t>
            </w:r>
            <w:r>
              <w:t>.</w:t>
            </w:r>
          </w:p>
          <w:p w14:paraId="3930E5EC" w14:textId="3118BBBF" w:rsidR="007C294B" w:rsidRDefault="007C294B" w:rsidP="007C294B">
            <w:pPr>
              <w:pStyle w:val="ListParagraph"/>
              <w:numPr>
                <w:ilvl w:val="0"/>
                <w:numId w:val="14"/>
              </w:numPr>
            </w:pPr>
            <w:r>
              <w:t>Assisting in the curriculum</w:t>
            </w:r>
            <w:r>
              <w:t>.</w:t>
            </w:r>
          </w:p>
          <w:p w14:paraId="704C3C24" w14:textId="316DC165" w:rsidR="00D221D6" w:rsidRDefault="007C294B" w:rsidP="007C294B">
            <w:pPr>
              <w:contextualSpacing w:val="0"/>
            </w:pPr>
            <w:r>
              <w:t xml:space="preserve">Contact: Dr. Stanley Latesky – </w:t>
            </w:r>
            <w:hyperlink r:id="rId11" w:history="1">
              <w:r w:rsidRPr="00CB5F98">
                <w:rPr>
                  <w:rStyle w:val="Hyperlink"/>
                </w:rPr>
                <w:t>slatesk@uvi.edu</w:t>
              </w:r>
            </w:hyperlink>
          </w:p>
          <w:p w14:paraId="66AAA454" w14:textId="1CE74B9B" w:rsidR="007C294B" w:rsidRPr="00CF1A49" w:rsidRDefault="007C294B" w:rsidP="007C294B">
            <w:pPr>
              <w:contextualSpacing w:val="0"/>
            </w:pPr>
          </w:p>
        </w:tc>
      </w:tr>
      <w:tr w:rsidR="00D221D6" w:rsidRPr="00CF1A49" w14:paraId="6AF2D015" w14:textId="77777777" w:rsidTr="00637565">
        <w:tc>
          <w:tcPr>
            <w:tcW w:w="9290" w:type="dxa"/>
            <w:tcMar>
              <w:top w:w="216" w:type="dxa"/>
            </w:tcMar>
          </w:tcPr>
          <w:p w14:paraId="31F7AFD4" w14:textId="66CDAE93" w:rsidR="00D221D6" w:rsidRPr="00CF1A49" w:rsidRDefault="007C294B" w:rsidP="00637565">
            <w:pPr>
              <w:pStyle w:val="Heading3"/>
              <w:contextualSpacing w:val="0"/>
              <w:outlineLvl w:val="2"/>
            </w:pPr>
            <w:r>
              <w:t>09/2019</w:t>
            </w:r>
            <w:r w:rsidR="00D221D6" w:rsidRPr="00CF1A49">
              <w:t xml:space="preserve"> – </w:t>
            </w:r>
            <w:r>
              <w:t>12/2019</w:t>
            </w:r>
          </w:p>
          <w:p w14:paraId="06212738" w14:textId="0BF45FE8" w:rsidR="00D221D6" w:rsidRPr="00CF1A49" w:rsidRDefault="007C294B" w:rsidP="00637565">
            <w:pPr>
              <w:pStyle w:val="Heading2"/>
              <w:contextualSpacing w:val="0"/>
              <w:outlineLvl w:val="1"/>
            </w:pPr>
            <w:r w:rsidRPr="00F4575A">
              <w:rPr>
                <w:color w:val="7030A0"/>
              </w:rPr>
              <w:t>Genetics</w:t>
            </w:r>
            <w:r w:rsidR="00D221D6" w:rsidRPr="00F4575A">
              <w:rPr>
                <w:color w:val="7030A0"/>
              </w:rPr>
              <w:t xml:space="preserve">, </w:t>
            </w:r>
            <w:r w:rsidRPr="005225ED">
              <w:rPr>
                <w:rStyle w:val="SubtleReference"/>
                <w:color w:val="auto"/>
              </w:rPr>
              <w:t>university of the virgin islands</w:t>
            </w:r>
          </w:p>
          <w:p w14:paraId="4377AC14" w14:textId="77777777" w:rsidR="007C294B" w:rsidRDefault="007C294B" w:rsidP="007C294B">
            <w:pPr>
              <w:pStyle w:val="ListParagraph"/>
              <w:numPr>
                <w:ilvl w:val="0"/>
                <w:numId w:val="14"/>
              </w:numPr>
            </w:pPr>
            <w:r>
              <w:t>Assisted in lectures, labs, and tutorial.</w:t>
            </w:r>
          </w:p>
          <w:p w14:paraId="6EDE56CB" w14:textId="77777777" w:rsidR="007C294B" w:rsidRDefault="007C294B" w:rsidP="007C294B">
            <w:pPr>
              <w:pStyle w:val="ListParagraph"/>
              <w:numPr>
                <w:ilvl w:val="0"/>
                <w:numId w:val="14"/>
              </w:numPr>
            </w:pPr>
            <w:r>
              <w:t xml:space="preserve"> Met with professors to discuss the curriculum. </w:t>
            </w:r>
          </w:p>
          <w:p w14:paraId="22B7EA59" w14:textId="61114704" w:rsidR="007C294B" w:rsidRDefault="007C294B" w:rsidP="007C294B">
            <w:pPr>
              <w:pStyle w:val="ListParagraph"/>
              <w:numPr>
                <w:ilvl w:val="0"/>
                <w:numId w:val="14"/>
              </w:numPr>
            </w:pPr>
            <w:r>
              <w:t>Grading, lab preps, and tutoring students.</w:t>
            </w:r>
          </w:p>
          <w:p w14:paraId="1085C914" w14:textId="54018D02" w:rsidR="007C294B" w:rsidRDefault="007C294B" w:rsidP="007C294B">
            <w:r>
              <w:t xml:space="preserve">Contact: Dr. Alice Stanford – </w:t>
            </w:r>
            <w:hyperlink r:id="rId12" w:history="1">
              <w:r w:rsidRPr="00CB5F98">
                <w:rPr>
                  <w:rStyle w:val="Hyperlink"/>
                </w:rPr>
                <w:t>astanfo@uvi.edu</w:t>
              </w:r>
            </w:hyperlink>
          </w:p>
          <w:p w14:paraId="27B17B41" w14:textId="77777777" w:rsidR="00D221D6" w:rsidRDefault="00D221D6" w:rsidP="00637565"/>
          <w:p w14:paraId="70072D38" w14:textId="5835351A" w:rsidR="007C294B" w:rsidRPr="00CF1A49" w:rsidRDefault="007C294B" w:rsidP="007C294B">
            <w:pPr>
              <w:pStyle w:val="Heading3"/>
              <w:contextualSpacing w:val="0"/>
              <w:outlineLvl w:val="2"/>
            </w:pPr>
            <w:r>
              <w:t>09/2018</w:t>
            </w:r>
            <w:r w:rsidRPr="00CF1A49">
              <w:t xml:space="preserve"> – </w:t>
            </w:r>
            <w:r>
              <w:t>12/2018</w:t>
            </w:r>
          </w:p>
          <w:p w14:paraId="5E5EB7DA" w14:textId="645A74E6" w:rsidR="007C294B" w:rsidRPr="00CF1A49" w:rsidRDefault="007C294B" w:rsidP="007C294B">
            <w:pPr>
              <w:pStyle w:val="Heading2"/>
              <w:contextualSpacing w:val="0"/>
              <w:outlineLvl w:val="1"/>
            </w:pPr>
            <w:r w:rsidRPr="00F4575A">
              <w:rPr>
                <w:color w:val="7030A0"/>
              </w:rPr>
              <w:t>comp sci lab instructor</w:t>
            </w:r>
            <w:r w:rsidRPr="00F4575A">
              <w:rPr>
                <w:color w:val="7030A0"/>
              </w:rPr>
              <w:t xml:space="preserve">, </w:t>
            </w:r>
            <w:r w:rsidRPr="005225ED">
              <w:rPr>
                <w:rStyle w:val="SubtleReference"/>
                <w:color w:val="auto"/>
              </w:rPr>
              <w:t>university of the virgin islands</w:t>
            </w:r>
          </w:p>
          <w:p w14:paraId="58328D38" w14:textId="77777777" w:rsidR="007C294B" w:rsidRDefault="007C294B" w:rsidP="007C294B">
            <w:pPr>
              <w:pStyle w:val="ListParagraph"/>
              <w:numPr>
                <w:ilvl w:val="0"/>
                <w:numId w:val="14"/>
              </w:numPr>
            </w:pPr>
            <w:r>
              <w:t>Assist students in and out of class pertaining to computer science assignments.</w:t>
            </w:r>
          </w:p>
          <w:p w14:paraId="6069B97B" w14:textId="77777777" w:rsidR="007C294B" w:rsidRDefault="007C294B" w:rsidP="007C294B">
            <w:pPr>
              <w:pStyle w:val="ListParagraph"/>
              <w:numPr>
                <w:ilvl w:val="0"/>
                <w:numId w:val="14"/>
              </w:numPr>
            </w:pPr>
            <w:r>
              <w:t xml:space="preserve"> Maintain a clean and quiet work environment for students.</w:t>
            </w:r>
          </w:p>
          <w:p w14:paraId="17633F82" w14:textId="266088B8" w:rsidR="007C294B" w:rsidRDefault="007C294B" w:rsidP="007C294B">
            <w:pPr>
              <w:pStyle w:val="ListParagraph"/>
              <w:numPr>
                <w:ilvl w:val="0"/>
                <w:numId w:val="14"/>
              </w:numPr>
            </w:pPr>
            <w:r>
              <w:t xml:space="preserve"> Grading, lab preps, and tutoring students.</w:t>
            </w:r>
          </w:p>
          <w:p w14:paraId="72BFFF6F" w14:textId="34FB86D7" w:rsidR="007C294B" w:rsidRDefault="007C294B" w:rsidP="007C294B">
            <w:r>
              <w:t xml:space="preserve">Contact: Dr. Marc Boumedine – </w:t>
            </w:r>
            <w:hyperlink r:id="rId13" w:history="1">
              <w:r w:rsidRPr="00CB5F98">
                <w:rPr>
                  <w:rStyle w:val="Hyperlink"/>
                </w:rPr>
                <w:t>mboumedine@uvi.com</w:t>
              </w:r>
            </w:hyperlink>
          </w:p>
          <w:p w14:paraId="66AA96F7" w14:textId="77777777" w:rsidR="007C294B" w:rsidRDefault="007C294B" w:rsidP="007C294B"/>
          <w:p w14:paraId="7609A459" w14:textId="646F94EF" w:rsidR="007C294B" w:rsidRDefault="007C294B" w:rsidP="00637565"/>
        </w:tc>
      </w:tr>
    </w:tbl>
    <w:sdt>
      <w:sdtPr>
        <w:alias w:val="Skills:"/>
        <w:tag w:val="Skills:"/>
        <w:id w:val="-1392877668"/>
        <w:placeholder>
          <w:docPart w:val="6A6EA93F55154F2F8AECCC3D7E83EBAE"/>
        </w:placeholder>
        <w:temporary/>
        <w:showingPlcHdr/>
        <w15:appearance w15:val="hidden"/>
      </w:sdtPr>
      <w:sdtContent>
        <w:p w14:paraId="49171C9D" w14:textId="77777777" w:rsidR="009F6C8C" w:rsidRPr="00CF1A49" w:rsidRDefault="009F6C8C" w:rsidP="009F6C8C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84910" w:rsidRPr="00384910" w14:paraId="1ECCFA43" w14:textId="77777777" w:rsidTr="00384910">
        <w:tc>
          <w:tcPr>
            <w:tcW w:w="4680" w:type="dxa"/>
          </w:tcPr>
          <w:p w14:paraId="12A68D00" w14:textId="1FD9B62A" w:rsidR="00384910" w:rsidRPr="00F4575A" w:rsidRDefault="00384910" w:rsidP="00191BF3">
            <w:pPr>
              <w:pStyle w:val="Heading2"/>
              <w:outlineLvl w:val="1"/>
              <w:rPr>
                <w:color w:val="7030A0"/>
                <w:sz w:val="24"/>
                <w:szCs w:val="24"/>
              </w:rPr>
            </w:pPr>
            <w:r w:rsidRPr="00F4575A">
              <w:rPr>
                <w:color w:val="7030A0"/>
                <w:sz w:val="24"/>
                <w:szCs w:val="24"/>
              </w:rPr>
              <w:t>R</w:t>
            </w:r>
          </w:p>
        </w:tc>
        <w:tc>
          <w:tcPr>
            <w:tcW w:w="4680" w:type="dxa"/>
          </w:tcPr>
          <w:p w14:paraId="1A7BEA01" w14:textId="51958019" w:rsidR="00384910" w:rsidRPr="00F4575A" w:rsidRDefault="00384910" w:rsidP="00191BF3">
            <w:pPr>
              <w:pStyle w:val="Heading2"/>
              <w:outlineLvl w:val="1"/>
              <w:rPr>
                <w:color w:val="7030A0"/>
                <w:sz w:val="24"/>
                <w:szCs w:val="24"/>
              </w:rPr>
            </w:pPr>
            <w:r w:rsidRPr="00F4575A">
              <w:rPr>
                <w:color w:val="7030A0"/>
                <w:sz w:val="24"/>
                <w:szCs w:val="24"/>
              </w:rPr>
              <w:t>laboratory skills</w:t>
            </w:r>
          </w:p>
        </w:tc>
      </w:tr>
      <w:tr w:rsidR="00384910" w:rsidRPr="00384910" w14:paraId="7D29B11E" w14:textId="77777777" w:rsidTr="00384910">
        <w:tc>
          <w:tcPr>
            <w:tcW w:w="4680" w:type="dxa"/>
          </w:tcPr>
          <w:p w14:paraId="38A9A446" w14:textId="4C82C3DF" w:rsidR="00384910" w:rsidRPr="00F4575A" w:rsidRDefault="00384910" w:rsidP="00191BF3">
            <w:pPr>
              <w:pStyle w:val="Heading2"/>
              <w:outlineLvl w:val="1"/>
              <w:rPr>
                <w:color w:val="7030A0"/>
                <w:sz w:val="24"/>
                <w:szCs w:val="24"/>
              </w:rPr>
            </w:pPr>
            <w:r w:rsidRPr="00F4575A">
              <w:rPr>
                <w:color w:val="7030A0"/>
                <w:sz w:val="24"/>
                <w:szCs w:val="24"/>
              </w:rPr>
              <w:t>Research skills</w:t>
            </w:r>
          </w:p>
        </w:tc>
        <w:tc>
          <w:tcPr>
            <w:tcW w:w="4680" w:type="dxa"/>
          </w:tcPr>
          <w:p w14:paraId="5F0FD34A" w14:textId="329BD2DE" w:rsidR="00384910" w:rsidRPr="00F4575A" w:rsidRDefault="00384910" w:rsidP="00191BF3">
            <w:pPr>
              <w:pStyle w:val="Heading2"/>
              <w:outlineLvl w:val="1"/>
              <w:rPr>
                <w:color w:val="7030A0"/>
                <w:sz w:val="24"/>
                <w:szCs w:val="24"/>
              </w:rPr>
            </w:pPr>
            <w:r w:rsidRPr="00F4575A">
              <w:rPr>
                <w:color w:val="7030A0"/>
                <w:sz w:val="24"/>
                <w:szCs w:val="24"/>
              </w:rPr>
              <w:t>analytical skills</w:t>
            </w:r>
          </w:p>
        </w:tc>
      </w:tr>
      <w:tr w:rsidR="00384910" w:rsidRPr="00384910" w14:paraId="5E11CED2" w14:textId="77777777" w:rsidTr="00384910">
        <w:tc>
          <w:tcPr>
            <w:tcW w:w="4680" w:type="dxa"/>
          </w:tcPr>
          <w:p w14:paraId="437CDA0A" w14:textId="5DBA8BAB" w:rsidR="00384910" w:rsidRPr="00F4575A" w:rsidRDefault="00384910" w:rsidP="00191BF3">
            <w:pPr>
              <w:pStyle w:val="Heading2"/>
              <w:outlineLvl w:val="1"/>
              <w:rPr>
                <w:color w:val="7030A0"/>
                <w:sz w:val="24"/>
                <w:szCs w:val="24"/>
              </w:rPr>
            </w:pPr>
            <w:r w:rsidRPr="00F4575A">
              <w:rPr>
                <w:color w:val="7030A0"/>
                <w:sz w:val="24"/>
                <w:szCs w:val="24"/>
              </w:rPr>
              <w:t>python</w:t>
            </w:r>
          </w:p>
        </w:tc>
        <w:tc>
          <w:tcPr>
            <w:tcW w:w="4680" w:type="dxa"/>
          </w:tcPr>
          <w:p w14:paraId="27C57B24" w14:textId="532D8EE0" w:rsidR="00384910" w:rsidRPr="00F4575A" w:rsidRDefault="00384910" w:rsidP="00191BF3">
            <w:pPr>
              <w:pStyle w:val="Heading2"/>
              <w:outlineLvl w:val="1"/>
              <w:rPr>
                <w:color w:val="7030A0"/>
                <w:sz w:val="24"/>
                <w:szCs w:val="24"/>
              </w:rPr>
            </w:pPr>
            <w:r w:rsidRPr="00F4575A">
              <w:rPr>
                <w:color w:val="7030A0"/>
                <w:sz w:val="24"/>
                <w:szCs w:val="24"/>
              </w:rPr>
              <w:t>java</w:t>
            </w:r>
          </w:p>
        </w:tc>
      </w:tr>
      <w:tr w:rsidR="00384910" w:rsidRPr="00384910" w14:paraId="72617530" w14:textId="77777777" w:rsidTr="00384910">
        <w:tc>
          <w:tcPr>
            <w:tcW w:w="4680" w:type="dxa"/>
          </w:tcPr>
          <w:p w14:paraId="6C3837B6" w14:textId="6F3AB6A2" w:rsidR="00384910" w:rsidRPr="00F4575A" w:rsidRDefault="00384910" w:rsidP="00191BF3">
            <w:pPr>
              <w:pStyle w:val="Heading2"/>
              <w:outlineLvl w:val="1"/>
              <w:rPr>
                <w:color w:val="7030A0"/>
                <w:sz w:val="24"/>
                <w:szCs w:val="24"/>
              </w:rPr>
            </w:pPr>
            <w:r w:rsidRPr="00F4575A">
              <w:rPr>
                <w:color w:val="7030A0"/>
                <w:sz w:val="24"/>
                <w:szCs w:val="24"/>
              </w:rPr>
              <w:t>linux</w:t>
            </w:r>
          </w:p>
        </w:tc>
        <w:tc>
          <w:tcPr>
            <w:tcW w:w="4680" w:type="dxa"/>
          </w:tcPr>
          <w:p w14:paraId="43BE30C3" w14:textId="763EEBEA" w:rsidR="00384910" w:rsidRPr="00F4575A" w:rsidRDefault="00384910" w:rsidP="00191BF3">
            <w:pPr>
              <w:pStyle w:val="Heading2"/>
              <w:outlineLvl w:val="1"/>
              <w:rPr>
                <w:color w:val="7030A0"/>
                <w:sz w:val="24"/>
                <w:szCs w:val="24"/>
              </w:rPr>
            </w:pPr>
            <w:r w:rsidRPr="00F4575A">
              <w:rPr>
                <w:color w:val="7030A0"/>
                <w:sz w:val="24"/>
                <w:szCs w:val="24"/>
              </w:rPr>
              <w:t>conflict resolution</w:t>
            </w:r>
          </w:p>
        </w:tc>
      </w:tr>
    </w:tbl>
    <w:p w14:paraId="49C42754" w14:textId="53330187" w:rsidR="00191BF3" w:rsidRPr="00384910" w:rsidRDefault="00191BF3" w:rsidP="00191BF3">
      <w:pPr>
        <w:pStyle w:val="Heading2"/>
        <w:rPr>
          <w:sz w:val="24"/>
          <w:szCs w:val="24"/>
        </w:rPr>
      </w:pPr>
    </w:p>
    <w:p w14:paraId="061A0F77" w14:textId="70BEF16F" w:rsidR="008F6A16" w:rsidRPr="006E1507" w:rsidRDefault="008F6A16" w:rsidP="008F6A16">
      <w:pPr>
        <w:pStyle w:val="Heading1"/>
      </w:pPr>
      <w:r>
        <w:lastRenderedPageBreak/>
        <w:t>activities/interests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4575A" w:rsidRPr="00F4575A" w14:paraId="4994EB91" w14:textId="77777777" w:rsidTr="008F6A16">
        <w:tc>
          <w:tcPr>
            <w:tcW w:w="3120" w:type="dxa"/>
          </w:tcPr>
          <w:p w14:paraId="28211FCB" w14:textId="5F5ABD9C" w:rsidR="008F6A16" w:rsidRPr="00F4575A" w:rsidRDefault="008F6A16" w:rsidP="008F6A16">
            <w:pPr>
              <w:pStyle w:val="Heading2"/>
              <w:outlineLvl w:val="1"/>
              <w:rPr>
                <w:color w:val="7030A0"/>
                <w:sz w:val="24"/>
                <w:szCs w:val="24"/>
              </w:rPr>
            </w:pPr>
            <w:r w:rsidRPr="00F4575A">
              <w:rPr>
                <w:color w:val="7030A0"/>
                <w:sz w:val="24"/>
                <w:szCs w:val="24"/>
              </w:rPr>
              <w:t>Sports</w:t>
            </w:r>
          </w:p>
        </w:tc>
        <w:tc>
          <w:tcPr>
            <w:tcW w:w="3120" w:type="dxa"/>
          </w:tcPr>
          <w:p w14:paraId="19CD8537" w14:textId="427FF1DB" w:rsidR="008F6A16" w:rsidRPr="00F4575A" w:rsidRDefault="008F6A16" w:rsidP="00191BF3">
            <w:pPr>
              <w:pStyle w:val="Heading2"/>
              <w:outlineLvl w:val="1"/>
              <w:rPr>
                <w:color w:val="7030A0"/>
                <w:sz w:val="24"/>
                <w:szCs w:val="24"/>
              </w:rPr>
            </w:pPr>
            <w:r w:rsidRPr="00F4575A">
              <w:rPr>
                <w:color w:val="7030A0"/>
                <w:sz w:val="24"/>
                <w:szCs w:val="24"/>
              </w:rPr>
              <w:t>coding</w:t>
            </w:r>
          </w:p>
        </w:tc>
        <w:tc>
          <w:tcPr>
            <w:tcW w:w="3120" w:type="dxa"/>
          </w:tcPr>
          <w:p w14:paraId="7C7C59FB" w14:textId="0B0D6B72" w:rsidR="008F6A16" w:rsidRPr="00F4575A" w:rsidRDefault="008F6A16" w:rsidP="008F6A16">
            <w:pPr>
              <w:pStyle w:val="Heading2"/>
              <w:outlineLvl w:val="1"/>
              <w:rPr>
                <w:color w:val="7030A0"/>
                <w:sz w:val="24"/>
                <w:szCs w:val="24"/>
              </w:rPr>
            </w:pPr>
            <w:r w:rsidRPr="00F4575A">
              <w:rPr>
                <w:color w:val="7030A0"/>
                <w:sz w:val="24"/>
                <w:szCs w:val="24"/>
              </w:rPr>
              <w:t>reading</w:t>
            </w:r>
          </w:p>
        </w:tc>
      </w:tr>
      <w:tr w:rsidR="00F4575A" w:rsidRPr="00F4575A" w14:paraId="0B2D37B0" w14:textId="77777777" w:rsidTr="008F6A16">
        <w:tc>
          <w:tcPr>
            <w:tcW w:w="3120" w:type="dxa"/>
          </w:tcPr>
          <w:p w14:paraId="711DFD67" w14:textId="112875A1" w:rsidR="008F6A16" w:rsidRPr="00F4575A" w:rsidRDefault="008F6A16" w:rsidP="008F6A16">
            <w:pPr>
              <w:pStyle w:val="Heading2"/>
              <w:outlineLvl w:val="1"/>
              <w:rPr>
                <w:color w:val="7030A0"/>
                <w:sz w:val="24"/>
                <w:szCs w:val="24"/>
              </w:rPr>
            </w:pPr>
            <w:r w:rsidRPr="00F4575A">
              <w:rPr>
                <w:color w:val="7030A0"/>
                <w:sz w:val="24"/>
                <w:szCs w:val="24"/>
              </w:rPr>
              <w:t>marine ecology</w:t>
            </w:r>
          </w:p>
        </w:tc>
        <w:tc>
          <w:tcPr>
            <w:tcW w:w="3120" w:type="dxa"/>
          </w:tcPr>
          <w:p w14:paraId="268F4F8E" w14:textId="0D64D4A2" w:rsidR="008F6A16" w:rsidRPr="00F4575A" w:rsidRDefault="00191BF3" w:rsidP="008F6A16">
            <w:pPr>
              <w:pStyle w:val="Heading2"/>
              <w:outlineLvl w:val="1"/>
              <w:rPr>
                <w:color w:val="7030A0"/>
                <w:sz w:val="24"/>
                <w:szCs w:val="24"/>
              </w:rPr>
            </w:pPr>
            <w:r w:rsidRPr="00F4575A">
              <w:rPr>
                <w:color w:val="7030A0"/>
                <w:sz w:val="24"/>
                <w:szCs w:val="24"/>
              </w:rPr>
              <w:t>volunteering</w:t>
            </w:r>
          </w:p>
        </w:tc>
        <w:tc>
          <w:tcPr>
            <w:tcW w:w="3120" w:type="dxa"/>
          </w:tcPr>
          <w:p w14:paraId="62EBCD3B" w14:textId="41265602" w:rsidR="008F6A16" w:rsidRPr="00F4575A" w:rsidRDefault="00191BF3" w:rsidP="008F6A16">
            <w:pPr>
              <w:pStyle w:val="Heading2"/>
              <w:outlineLvl w:val="1"/>
              <w:rPr>
                <w:color w:val="7030A0"/>
                <w:sz w:val="24"/>
                <w:szCs w:val="24"/>
              </w:rPr>
            </w:pPr>
            <w:r w:rsidRPr="00F4575A">
              <w:rPr>
                <w:color w:val="7030A0"/>
                <w:sz w:val="24"/>
                <w:szCs w:val="24"/>
              </w:rPr>
              <w:t>Sudoku</w:t>
            </w:r>
          </w:p>
        </w:tc>
      </w:tr>
      <w:tr w:rsidR="00F4575A" w:rsidRPr="00F4575A" w14:paraId="0A6C92FA" w14:textId="77777777" w:rsidTr="008F6A16">
        <w:tc>
          <w:tcPr>
            <w:tcW w:w="3120" w:type="dxa"/>
          </w:tcPr>
          <w:p w14:paraId="60BE19F3" w14:textId="08885D52" w:rsidR="008F6A16" w:rsidRPr="00F4575A" w:rsidRDefault="00191BF3" w:rsidP="008F6A16">
            <w:pPr>
              <w:pStyle w:val="Heading2"/>
              <w:outlineLvl w:val="1"/>
              <w:rPr>
                <w:color w:val="7030A0"/>
                <w:sz w:val="24"/>
                <w:szCs w:val="24"/>
              </w:rPr>
            </w:pPr>
            <w:r w:rsidRPr="00F4575A">
              <w:rPr>
                <w:color w:val="7030A0"/>
                <w:sz w:val="24"/>
                <w:szCs w:val="24"/>
              </w:rPr>
              <w:t xml:space="preserve">omega psi phi fraternity, inc </w:t>
            </w:r>
          </w:p>
        </w:tc>
        <w:tc>
          <w:tcPr>
            <w:tcW w:w="3120" w:type="dxa"/>
          </w:tcPr>
          <w:p w14:paraId="77F67643" w14:textId="195052FE" w:rsidR="008F6A16" w:rsidRPr="00F4575A" w:rsidRDefault="00191BF3" w:rsidP="008F6A16">
            <w:pPr>
              <w:pStyle w:val="Heading2"/>
              <w:outlineLvl w:val="1"/>
              <w:rPr>
                <w:color w:val="7030A0"/>
                <w:sz w:val="24"/>
                <w:szCs w:val="24"/>
              </w:rPr>
            </w:pPr>
            <w:r w:rsidRPr="00F4575A">
              <w:rPr>
                <w:color w:val="7030A0"/>
                <w:sz w:val="24"/>
                <w:szCs w:val="24"/>
              </w:rPr>
              <w:t>Uvi bio-society</w:t>
            </w:r>
          </w:p>
        </w:tc>
        <w:tc>
          <w:tcPr>
            <w:tcW w:w="3120" w:type="dxa"/>
          </w:tcPr>
          <w:p w14:paraId="4523D343" w14:textId="46C31C7F" w:rsidR="008F6A16" w:rsidRPr="00F4575A" w:rsidRDefault="00191BF3" w:rsidP="008F6A16">
            <w:pPr>
              <w:pStyle w:val="Heading2"/>
              <w:outlineLvl w:val="1"/>
              <w:rPr>
                <w:color w:val="7030A0"/>
                <w:sz w:val="24"/>
                <w:szCs w:val="24"/>
              </w:rPr>
            </w:pPr>
            <w:r w:rsidRPr="00F4575A">
              <w:rPr>
                <w:color w:val="7030A0"/>
                <w:sz w:val="24"/>
                <w:szCs w:val="24"/>
              </w:rPr>
              <w:t>UVI brothers with a cause</w:t>
            </w:r>
          </w:p>
        </w:tc>
      </w:tr>
    </w:tbl>
    <w:p w14:paraId="24387B4A" w14:textId="1FCC03EA" w:rsidR="008F6A16" w:rsidRPr="00F4575A" w:rsidRDefault="008F6A16" w:rsidP="008F6A16">
      <w:pPr>
        <w:pStyle w:val="Heading2"/>
        <w:rPr>
          <w:color w:val="7030A0"/>
          <w:sz w:val="24"/>
          <w:szCs w:val="24"/>
        </w:rPr>
      </w:pPr>
    </w:p>
    <w:sectPr w:rsidR="008F6A16" w:rsidRPr="00F4575A" w:rsidSect="005A1B10">
      <w:footerReference w:type="default" r:id="rId14"/>
      <w:headerReference w:type="first" r:id="rId15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4B7C9C" w14:textId="77777777" w:rsidR="009F6C8C" w:rsidRDefault="009F6C8C" w:rsidP="0068194B">
      <w:r>
        <w:separator/>
      </w:r>
    </w:p>
    <w:p w14:paraId="35F8495C" w14:textId="77777777" w:rsidR="009F6C8C" w:rsidRDefault="009F6C8C"/>
    <w:p w14:paraId="11231C5A" w14:textId="77777777" w:rsidR="009F6C8C" w:rsidRDefault="009F6C8C"/>
  </w:endnote>
  <w:endnote w:type="continuationSeparator" w:id="0">
    <w:p w14:paraId="1A69DBDE" w14:textId="77777777" w:rsidR="009F6C8C" w:rsidRDefault="009F6C8C" w:rsidP="0068194B">
      <w:r>
        <w:continuationSeparator/>
      </w:r>
    </w:p>
    <w:p w14:paraId="6A248CAB" w14:textId="77777777" w:rsidR="009F6C8C" w:rsidRDefault="009F6C8C"/>
    <w:p w14:paraId="17355EBB" w14:textId="77777777" w:rsidR="009F6C8C" w:rsidRDefault="009F6C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E40E3B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8E6507" w14:textId="77777777" w:rsidR="009F6C8C" w:rsidRDefault="009F6C8C" w:rsidP="0068194B">
      <w:r>
        <w:separator/>
      </w:r>
    </w:p>
    <w:p w14:paraId="16C6B668" w14:textId="77777777" w:rsidR="009F6C8C" w:rsidRDefault="009F6C8C"/>
    <w:p w14:paraId="605066BB" w14:textId="77777777" w:rsidR="009F6C8C" w:rsidRDefault="009F6C8C"/>
  </w:footnote>
  <w:footnote w:type="continuationSeparator" w:id="0">
    <w:p w14:paraId="21827476" w14:textId="77777777" w:rsidR="009F6C8C" w:rsidRDefault="009F6C8C" w:rsidP="0068194B">
      <w:r>
        <w:continuationSeparator/>
      </w:r>
    </w:p>
    <w:p w14:paraId="24BA9E79" w14:textId="77777777" w:rsidR="009F6C8C" w:rsidRDefault="009F6C8C"/>
    <w:p w14:paraId="265E4600" w14:textId="77777777" w:rsidR="009F6C8C" w:rsidRDefault="009F6C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BDA472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342DB53" wp14:editId="66E4F04B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65130BB9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43065C5"/>
    <w:multiLevelType w:val="hybridMultilevel"/>
    <w:tmpl w:val="B5AADE7A"/>
    <w:lvl w:ilvl="0" w:tplc="3078FAB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2"/>
  </w:num>
  <w:num w:numId="8">
    <w:abstractNumId w:val="2"/>
  </w:num>
  <w:num w:numId="9">
    <w:abstractNumId w:val="13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8C"/>
    <w:rsid w:val="000001EF"/>
    <w:rsid w:val="00007322"/>
    <w:rsid w:val="00007728"/>
    <w:rsid w:val="00024584"/>
    <w:rsid w:val="00024730"/>
    <w:rsid w:val="000402A6"/>
    <w:rsid w:val="00055E95"/>
    <w:rsid w:val="0007021F"/>
    <w:rsid w:val="000B2BA5"/>
    <w:rsid w:val="000D18F2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1BF3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5A5D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17A5"/>
    <w:rsid w:val="00336056"/>
    <w:rsid w:val="003544E1"/>
    <w:rsid w:val="00366398"/>
    <w:rsid w:val="00384910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225ED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4DFB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294B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0D27"/>
    <w:rsid w:val="008829F8"/>
    <w:rsid w:val="00885897"/>
    <w:rsid w:val="008A6538"/>
    <w:rsid w:val="008C7056"/>
    <w:rsid w:val="008F3B14"/>
    <w:rsid w:val="008F6A16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67DDD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9F6C8C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12A5F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21D6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4492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575A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C8D60A"/>
  <w15:chartTrackingRefBased/>
  <w15:docId w15:val="{532BD6B2-0B27-445B-A8D1-1ED6182C3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D221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vid-giles@utc.edu" TargetMode="External"/><Relationship Id="rId13" Type="http://schemas.openxmlformats.org/officeDocument/2006/relationships/hyperlink" Target="mailto:mboumedine@uvi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avida.brooks@uvi.edu" TargetMode="External"/><Relationship Id="rId12" Type="http://schemas.openxmlformats.org/officeDocument/2006/relationships/hyperlink" Target="mailto:astanfo@uvi.edu" TargetMode="Externa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latesk@uvi.edu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mailto:lee.fuiman@utexas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stanfo@uvi.edu" TargetMode="Externa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wame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102549A780E141A5922555629BB826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84B8A-2BF6-4EB1-B0F5-26EDBD5389C1}"/>
      </w:docPartPr>
      <w:docPartBody>
        <w:p w:rsidR="00000000" w:rsidRDefault="008A70B9">
          <w:pPr>
            <w:pStyle w:val="102549A780E141A5922555629BB82626"/>
          </w:pPr>
          <w:r w:rsidRPr="00CF1A49">
            <w:t>·</w:t>
          </w:r>
        </w:p>
      </w:docPartBody>
    </w:docPart>
    <w:docPart>
      <w:docPartPr>
        <w:name w:val="6A0DE87704334322B7177932CD62B3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B8EBBD-F0A0-4860-9EA7-BDCB4D16E5F5}"/>
      </w:docPartPr>
      <w:docPartBody>
        <w:p w:rsidR="00000000" w:rsidRDefault="008A70B9">
          <w:pPr>
            <w:pStyle w:val="6A0DE87704334322B7177932CD62B395"/>
          </w:pPr>
          <w:r w:rsidRPr="00CF1A49">
            <w:t>·</w:t>
          </w:r>
        </w:p>
      </w:docPartBody>
    </w:docPart>
    <w:docPart>
      <w:docPartPr>
        <w:name w:val="0779627D91D94AC79672A797551507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8EE869-2B6C-4B4A-8292-48AC9AB720F8}"/>
      </w:docPartPr>
      <w:docPartBody>
        <w:p w:rsidR="00000000" w:rsidRDefault="008A70B9">
          <w:pPr>
            <w:pStyle w:val="0779627D91D94AC79672A79755150738"/>
          </w:pPr>
          <w:r w:rsidRPr="00CF1A49">
            <w:t>·</w:t>
          </w:r>
        </w:p>
      </w:docPartBody>
    </w:docPart>
    <w:docPart>
      <w:docPartPr>
        <w:name w:val="6A6EA93F55154F2F8AECCC3D7E83EB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59DC49-F97D-41D9-823B-44E328623AB2}"/>
      </w:docPartPr>
      <w:docPartBody>
        <w:p w:rsidR="00000000" w:rsidRDefault="008A70B9" w:rsidP="008A70B9">
          <w:pPr>
            <w:pStyle w:val="6A6EA93F55154F2F8AECCC3D7E83EBAE"/>
          </w:pPr>
          <w:r w:rsidRPr="00CF1A49">
            <w:t>Skills</w:t>
          </w:r>
        </w:p>
      </w:docPartBody>
    </w:docPart>
    <w:docPart>
      <w:docPartPr>
        <w:name w:val="CE2BB8A63B344B5381B59013899FEA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CBC8D-1E72-47AA-80D4-B8ED42426C5E}"/>
      </w:docPartPr>
      <w:docPartBody>
        <w:p w:rsidR="00000000" w:rsidRDefault="008A70B9" w:rsidP="008A70B9">
          <w:pPr>
            <w:pStyle w:val="CE2BB8A63B344B5381B59013899FEA91"/>
          </w:pPr>
          <w:r w:rsidRPr="00CF1A49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0B9"/>
    <w:rsid w:val="008A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FC1A8F8C12E47A7AB8A1A6E6D019342">
    <w:name w:val="BFC1A8F8C12E47A7AB8A1A6E6D019342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E613D7A66F6344458BA24285BBA29DBA">
    <w:name w:val="E613D7A66F6344458BA24285BBA29DBA"/>
  </w:style>
  <w:style w:type="paragraph" w:customStyle="1" w:styleId="8438D532D8E947E08DDF905127C068F2">
    <w:name w:val="8438D532D8E947E08DDF905127C068F2"/>
  </w:style>
  <w:style w:type="paragraph" w:customStyle="1" w:styleId="102549A780E141A5922555629BB82626">
    <w:name w:val="102549A780E141A5922555629BB82626"/>
  </w:style>
  <w:style w:type="paragraph" w:customStyle="1" w:styleId="BCE380F9DE1C4CD8B6830809DC6C81A8">
    <w:name w:val="BCE380F9DE1C4CD8B6830809DC6C81A8"/>
  </w:style>
  <w:style w:type="paragraph" w:customStyle="1" w:styleId="422EAE946CCF4161BA25C4F787C60FF0">
    <w:name w:val="422EAE946CCF4161BA25C4F787C60FF0"/>
  </w:style>
  <w:style w:type="paragraph" w:customStyle="1" w:styleId="6A0DE87704334322B7177932CD62B395">
    <w:name w:val="6A0DE87704334322B7177932CD62B395"/>
  </w:style>
  <w:style w:type="paragraph" w:customStyle="1" w:styleId="84F7BCC2A62645769B4F8E928A0CB2EB">
    <w:name w:val="84F7BCC2A62645769B4F8E928A0CB2EB"/>
  </w:style>
  <w:style w:type="paragraph" w:customStyle="1" w:styleId="0779627D91D94AC79672A79755150738">
    <w:name w:val="0779627D91D94AC79672A79755150738"/>
  </w:style>
  <w:style w:type="paragraph" w:customStyle="1" w:styleId="DFF53DBD0EE2421DB07CE518AF0871E4">
    <w:name w:val="DFF53DBD0EE2421DB07CE518AF0871E4"/>
  </w:style>
  <w:style w:type="paragraph" w:customStyle="1" w:styleId="20C499612227434484396DAB63BFFF08">
    <w:name w:val="20C499612227434484396DAB63BFFF08"/>
  </w:style>
  <w:style w:type="paragraph" w:customStyle="1" w:styleId="9EFF563F235A46919D92FF16CBD02D2F">
    <w:name w:val="9EFF563F235A46919D92FF16CBD02D2F"/>
  </w:style>
  <w:style w:type="paragraph" w:customStyle="1" w:styleId="0C583F79C3CE4B25B30971EF47987E71">
    <w:name w:val="0C583F79C3CE4B25B30971EF47987E71"/>
  </w:style>
  <w:style w:type="paragraph" w:customStyle="1" w:styleId="C1186BB002DC4D0EAEF5E8F0CA12ADF9">
    <w:name w:val="C1186BB002DC4D0EAEF5E8F0CA12ADF9"/>
  </w:style>
  <w:style w:type="paragraph" w:customStyle="1" w:styleId="35F574A220AB4502AA76B9BF432685DF">
    <w:name w:val="35F574A220AB4502AA76B9BF432685DF"/>
  </w:style>
  <w:style w:type="character" w:styleId="SubtleReference">
    <w:name w:val="Subtle Reference"/>
    <w:basedOn w:val="DefaultParagraphFont"/>
    <w:uiPriority w:val="10"/>
    <w:qFormat/>
    <w:rsid w:val="008A70B9"/>
    <w:rPr>
      <w:b/>
      <w:caps w:val="0"/>
      <w:smallCaps/>
      <w:color w:val="595959" w:themeColor="text1" w:themeTint="A6"/>
    </w:rPr>
  </w:style>
  <w:style w:type="paragraph" w:customStyle="1" w:styleId="9F8D08CE175E4DA7A61ADC3CD74E3C76">
    <w:name w:val="9F8D08CE175E4DA7A61ADC3CD74E3C76"/>
  </w:style>
  <w:style w:type="paragraph" w:customStyle="1" w:styleId="B5F0677F09DB4E60B457E27F01A8ACB4">
    <w:name w:val="B5F0677F09DB4E60B457E27F01A8ACB4"/>
  </w:style>
  <w:style w:type="paragraph" w:customStyle="1" w:styleId="40996903A0E04B2380DF945DF647DF1D">
    <w:name w:val="40996903A0E04B2380DF945DF647DF1D"/>
  </w:style>
  <w:style w:type="paragraph" w:customStyle="1" w:styleId="368D2354DC684688B015A9C266CDF8FD">
    <w:name w:val="368D2354DC684688B015A9C266CDF8FD"/>
  </w:style>
  <w:style w:type="paragraph" w:customStyle="1" w:styleId="70444306D54745399687191CEE998097">
    <w:name w:val="70444306D54745399687191CEE998097"/>
  </w:style>
  <w:style w:type="paragraph" w:customStyle="1" w:styleId="DB008DFA4D1141C7B8A1DE68EBA79693">
    <w:name w:val="DB008DFA4D1141C7B8A1DE68EBA79693"/>
  </w:style>
  <w:style w:type="paragraph" w:customStyle="1" w:styleId="E1D7C764CF70499C9816549F2CD4040B">
    <w:name w:val="E1D7C764CF70499C9816549F2CD4040B"/>
  </w:style>
  <w:style w:type="paragraph" w:customStyle="1" w:styleId="4FB40407447F4237B019B7B1D41C29D5">
    <w:name w:val="4FB40407447F4237B019B7B1D41C29D5"/>
  </w:style>
  <w:style w:type="paragraph" w:customStyle="1" w:styleId="5062FBC334374CEF8F75E4FE24F3E1C2">
    <w:name w:val="5062FBC334374CEF8F75E4FE24F3E1C2"/>
  </w:style>
  <w:style w:type="paragraph" w:customStyle="1" w:styleId="8501C1EC01764589BB9E7E69A0D30820">
    <w:name w:val="8501C1EC01764589BB9E7E69A0D30820"/>
  </w:style>
  <w:style w:type="paragraph" w:customStyle="1" w:styleId="228D7985EB5F46E58402F042ABFC3360">
    <w:name w:val="228D7985EB5F46E58402F042ABFC3360"/>
  </w:style>
  <w:style w:type="paragraph" w:customStyle="1" w:styleId="4E8D1D7502AA4A6AA0C114FA9CAEFD1D">
    <w:name w:val="4E8D1D7502AA4A6AA0C114FA9CAEFD1D"/>
  </w:style>
  <w:style w:type="paragraph" w:customStyle="1" w:styleId="ABC7316497284E0C99AB20DEA8D9D1EC">
    <w:name w:val="ABC7316497284E0C99AB20DEA8D9D1EC"/>
  </w:style>
  <w:style w:type="paragraph" w:customStyle="1" w:styleId="10C1FECA08B94173A8D771C2FD86C825">
    <w:name w:val="10C1FECA08B94173A8D771C2FD86C825"/>
  </w:style>
  <w:style w:type="paragraph" w:customStyle="1" w:styleId="F9B9A7D4731E4B94B34F0525343F6DBF">
    <w:name w:val="F9B9A7D4731E4B94B34F0525343F6DBF"/>
  </w:style>
  <w:style w:type="paragraph" w:customStyle="1" w:styleId="8FC44DA565B040C4A4B23647CE4439ED">
    <w:name w:val="8FC44DA565B040C4A4B23647CE4439ED"/>
  </w:style>
  <w:style w:type="paragraph" w:customStyle="1" w:styleId="E596467B424C42D2A089C26496D87DB0">
    <w:name w:val="E596467B424C42D2A089C26496D87DB0"/>
  </w:style>
  <w:style w:type="paragraph" w:customStyle="1" w:styleId="EAD3B746404948A4ADF1EDF86FB6CB5A">
    <w:name w:val="EAD3B746404948A4ADF1EDF86FB6CB5A"/>
  </w:style>
  <w:style w:type="paragraph" w:customStyle="1" w:styleId="C96ED7F66A9B4F5C9B8038AE10816C4A">
    <w:name w:val="C96ED7F66A9B4F5C9B8038AE10816C4A"/>
  </w:style>
  <w:style w:type="paragraph" w:customStyle="1" w:styleId="24960AB3C47B4087BC60F5AEDA4C4DA7">
    <w:name w:val="24960AB3C47B4087BC60F5AEDA4C4DA7"/>
  </w:style>
  <w:style w:type="paragraph" w:customStyle="1" w:styleId="ECD39F3D41544B38907E3712F822B974">
    <w:name w:val="ECD39F3D41544B38907E3712F822B974"/>
  </w:style>
  <w:style w:type="paragraph" w:customStyle="1" w:styleId="4DD3D830FFF94B6BA0E054329723E7A5">
    <w:name w:val="4DD3D830FFF94B6BA0E054329723E7A5"/>
  </w:style>
  <w:style w:type="paragraph" w:customStyle="1" w:styleId="ABD78AF6A22B47418C9E1DA41E818813">
    <w:name w:val="ABD78AF6A22B47418C9E1DA41E818813"/>
  </w:style>
  <w:style w:type="paragraph" w:customStyle="1" w:styleId="4CA8E73CEDFA4C989B8153B89AEA0923">
    <w:name w:val="4CA8E73CEDFA4C989B8153B89AEA0923"/>
  </w:style>
  <w:style w:type="paragraph" w:customStyle="1" w:styleId="5E99212F91A248BDBF5A6C5A893828C8">
    <w:name w:val="5E99212F91A248BDBF5A6C5A893828C8"/>
  </w:style>
  <w:style w:type="paragraph" w:customStyle="1" w:styleId="77216762F1A94E48A74D358605494C49">
    <w:name w:val="77216762F1A94E48A74D358605494C49"/>
  </w:style>
  <w:style w:type="paragraph" w:customStyle="1" w:styleId="6A6EA93F55154F2F8AECCC3D7E83EBAE">
    <w:name w:val="6A6EA93F55154F2F8AECCC3D7E83EBAE"/>
    <w:rsid w:val="008A70B9"/>
  </w:style>
  <w:style w:type="paragraph" w:customStyle="1" w:styleId="9B03AD617CCF49A99EEA23D012381624">
    <w:name w:val="9B03AD617CCF49A99EEA23D012381624"/>
    <w:rsid w:val="008A70B9"/>
  </w:style>
  <w:style w:type="paragraph" w:customStyle="1" w:styleId="F7B52C1F2C9145CF8156FDE72D085285">
    <w:name w:val="F7B52C1F2C9145CF8156FDE72D085285"/>
    <w:rsid w:val="008A70B9"/>
  </w:style>
  <w:style w:type="paragraph" w:customStyle="1" w:styleId="526B20849E8A4CA0BAF5DC212BD5082C">
    <w:name w:val="526B20849E8A4CA0BAF5DC212BD5082C"/>
    <w:rsid w:val="008A70B9"/>
  </w:style>
  <w:style w:type="paragraph" w:customStyle="1" w:styleId="B8284B16C9CB419B991FFA4418DD7D54">
    <w:name w:val="B8284B16C9CB419B991FFA4418DD7D54"/>
    <w:rsid w:val="008A70B9"/>
  </w:style>
  <w:style w:type="paragraph" w:customStyle="1" w:styleId="4814C516395F4A28B5CC29E813E6B289">
    <w:name w:val="4814C516395F4A28B5CC29E813E6B289"/>
    <w:rsid w:val="008A70B9"/>
  </w:style>
  <w:style w:type="paragraph" w:customStyle="1" w:styleId="CE2BB8A63B344B5381B59013899FEA91">
    <w:name w:val="CE2BB8A63B344B5381B59013899FEA91"/>
    <w:rsid w:val="008A70B9"/>
  </w:style>
  <w:style w:type="paragraph" w:customStyle="1" w:styleId="5E3E152CEBB843BD92540FEE0625132B">
    <w:name w:val="5E3E152CEBB843BD92540FEE0625132B"/>
    <w:rsid w:val="008A70B9"/>
  </w:style>
  <w:style w:type="paragraph" w:customStyle="1" w:styleId="8C4D4DF1A5BB497C96A3A0E86CE52C04">
    <w:name w:val="8C4D4DF1A5BB497C96A3A0E86CE52C04"/>
    <w:rsid w:val="008A70B9"/>
  </w:style>
  <w:style w:type="paragraph" w:customStyle="1" w:styleId="BEC0D425E2A44ADC8CE98E4740778963">
    <w:name w:val="BEC0D425E2A44ADC8CE98E4740778963"/>
    <w:rsid w:val="008A70B9"/>
  </w:style>
  <w:style w:type="paragraph" w:customStyle="1" w:styleId="412F1488A69B46AF912D764B77678ACD">
    <w:name w:val="412F1488A69B46AF912D764B77678ACD"/>
    <w:rsid w:val="008A70B9"/>
  </w:style>
  <w:style w:type="paragraph" w:customStyle="1" w:styleId="1845A25FBCAC4AFD9A342088B1D34228">
    <w:name w:val="1845A25FBCAC4AFD9A342088B1D34228"/>
    <w:rsid w:val="008A70B9"/>
  </w:style>
  <w:style w:type="paragraph" w:customStyle="1" w:styleId="B0175A8E40644ADEA32D751767803C36">
    <w:name w:val="B0175A8E40644ADEA32D751767803C36"/>
    <w:rsid w:val="008A70B9"/>
  </w:style>
  <w:style w:type="paragraph" w:customStyle="1" w:styleId="B69448FDB49D47738415CCD7E6271E9C">
    <w:name w:val="B69448FDB49D47738415CCD7E6271E9C"/>
    <w:rsid w:val="008A70B9"/>
  </w:style>
  <w:style w:type="paragraph" w:customStyle="1" w:styleId="E7752ABC667B41FBBA31F5E019E40876">
    <w:name w:val="E7752ABC667B41FBBA31F5E019E40876"/>
    <w:rsid w:val="008A70B9"/>
  </w:style>
  <w:style w:type="paragraph" w:customStyle="1" w:styleId="530D887F0CA64DFD8BBE78832BDA2BCA">
    <w:name w:val="530D887F0CA64DFD8BBE78832BDA2BCA"/>
    <w:rsid w:val="008A70B9"/>
  </w:style>
  <w:style w:type="paragraph" w:customStyle="1" w:styleId="758712E016D04BD391E5038D4FEC75FB">
    <w:name w:val="758712E016D04BD391E5038D4FEC75FB"/>
    <w:rsid w:val="008A70B9"/>
  </w:style>
  <w:style w:type="paragraph" w:customStyle="1" w:styleId="E0FD71C2C49A473DB225BDD03256D5ED">
    <w:name w:val="E0FD71C2C49A473DB225BDD03256D5ED"/>
    <w:rsid w:val="008A70B9"/>
  </w:style>
  <w:style w:type="paragraph" w:customStyle="1" w:styleId="437A400C5106495888EB634CA9DA2D26">
    <w:name w:val="437A400C5106495888EB634CA9DA2D26"/>
    <w:rsid w:val="008A70B9"/>
  </w:style>
  <w:style w:type="paragraph" w:customStyle="1" w:styleId="5FF0F3636EBB47F087786B437E488CF1">
    <w:name w:val="5FF0F3636EBB47F087786B437E488CF1"/>
    <w:rsid w:val="008A70B9"/>
  </w:style>
  <w:style w:type="paragraph" w:customStyle="1" w:styleId="D673EE6990BB471AB31811D281333050">
    <w:name w:val="D673EE6990BB471AB31811D281333050"/>
    <w:rsid w:val="008A70B9"/>
  </w:style>
  <w:style w:type="paragraph" w:customStyle="1" w:styleId="AF7BA2FBB1FF47CFAF9D7BEA174BA2F6">
    <w:name w:val="AF7BA2FBB1FF47CFAF9D7BEA174BA2F6"/>
    <w:rsid w:val="008A70B9"/>
  </w:style>
  <w:style w:type="paragraph" w:customStyle="1" w:styleId="3D30A00A614C4B5881747030FC653D84">
    <w:name w:val="3D30A00A614C4B5881747030FC653D84"/>
    <w:rsid w:val="008A70B9"/>
  </w:style>
  <w:style w:type="paragraph" w:customStyle="1" w:styleId="9ADDB82EC9154695ACB4AC6F88CAC10C">
    <w:name w:val="9ADDB82EC9154695ACB4AC6F88CAC10C"/>
    <w:rsid w:val="008A70B9"/>
  </w:style>
  <w:style w:type="paragraph" w:customStyle="1" w:styleId="FCAEE4CF1DAF44718598A6C8A9BCF8E0">
    <w:name w:val="FCAEE4CF1DAF44718598A6C8A9BCF8E0"/>
    <w:rsid w:val="008A70B9"/>
  </w:style>
  <w:style w:type="paragraph" w:customStyle="1" w:styleId="01554924367F421891C192E141B3AF5D">
    <w:name w:val="01554924367F421891C192E141B3AF5D"/>
    <w:rsid w:val="008A70B9"/>
  </w:style>
  <w:style w:type="paragraph" w:customStyle="1" w:styleId="058A83DB38A24D1FBD8FA4AC03A09681">
    <w:name w:val="058A83DB38A24D1FBD8FA4AC03A09681"/>
    <w:rsid w:val="008A70B9"/>
  </w:style>
  <w:style w:type="paragraph" w:customStyle="1" w:styleId="71443A1D3DA848DC84E7059284FD6D9E">
    <w:name w:val="71443A1D3DA848DC84E7059284FD6D9E"/>
    <w:rsid w:val="008A70B9"/>
  </w:style>
  <w:style w:type="paragraph" w:customStyle="1" w:styleId="C3237EAB7A434A548FA89E1DF7956B02">
    <w:name w:val="C3237EAB7A434A548FA89E1DF7956B02"/>
    <w:rsid w:val="008A70B9"/>
  </w:style>
  <w:style w:type="paragraph" w:customStyle="1" w:styleId="13975004DD23423686F17A0EC1CEADB9">
    <w:name w:val="13975004DD23423686F17A0EC1CEADB9"/>
    <w:rsid w:val="008A70B9"/>
  </w:style>
  <w:style w:type="paragraph" w:customStyle="1" w:styleId="ABEE5C97545C46638631436EB42C6A9B">
    <w:name w:val="ABEE5C97545C46638631436EB42C6A9B"/>
    <w:rsid w:val="008A70B9"/>
  </w:style>
  <w:style w:type="paragraph" w:customStyle="1" w:styleId="94E0632E65EC4DA79BB1FDF984F65779">
    <w:name w:val="94E0632E65EC4DA79BB1FDF984F65779"/>
    <w:rsid w:val="008A70B9"/>
  </w:style>
  <w:style w:type="paragraph" w:customStyle="1" w:styleId="3EE8F5B0664244A1B09D340423EA996C">
    <w:name w:val="3EE8F5B0664244A1B09D340423EA996C"/>
    <w:rsid w:val="008A70B9"/>
  </w:style>
  <w:style w:type="paragraph" w:customStyle="1" w:styleId="E87E134905414EB8859C4B3F7F13B9BE">
    <w:name w:val="E87E134905414EB8859C4B3F7F13B9BE"/>
    <w:rsid w:val="008A70B9"/>
  </w:style>
  <w:style w:type="paragraph" w:customStyle="1" w:styleId="FEE11984D2E54D64A09C474A3B464EB9">
    <w:name w:val="FEE11984D2E54D64A09C474A3B464EB9"/>
    <w:rsid w:val="008A70B9"/>
  </w:style>
  <w:style w:type="paragraph" w:customStyle="1" w:styleId="068EF3F994B546DEABF3170382B2063C">
    <w:name w:val="068EF3F994B546DEABF3170382B2063C"/>
    <w:rsid w:val="008A70B9"/>
  </w:style>
  <w:style w:type="paragraph" w:customStyle="1" w:styleId="43975D7F234748878B141336F2A7DBAD">
    <w:name w:val="43975D7F234748878B141336F2A7DBAD"/>
    <w:rsid w:val="008A70B9"/>
  </w:style>
  <w:style w:type="paragraph" w:customStyle="1" w:styleId="5F286652995D420CAD79B605ACF0A07A">
    <w:name w:val="5F286652995D420CAD79B605ACF0A07A"/>
    <w:rsid w:val="008A70B9"/>
  </w:style>
  <w:style w:type="paragraph" w:customStyle="1" w:styleId="289EBCDF571D46468CBA441864ED1845">
    <w:name w:val="289EBCDF571D46468CBA441864ED1845"/>
    <w:rsid w:val="008A70B9"/>
  </w:style>
  <w:style w:type="paragraph" w:customStyle="1" w:styleId="2A46F6A8F9594A40A5F7C9B5D41443A2">
    <w:name w:val="2A46F6A8F9594A40A5F7C9B5D41443A2"/>
    <w:rsid w:val="008A70B9"/>
  </w:style>
  <w:style w:type="paragraph" w:customStyle="1" w:styleId="AB01ECB7DB0F4D30871D9A5630499CA8">
    <w:name w:val="AB01ECB7DB0F4D30871D9A5630499CA8"/>
    <w:rsid w:val="008A70B9"/>
  </w:style>
  <w:style w:type="paragraph" w:customStyle="1" w:styleId="5C231FA7ECFA445F8B89D847E80EF5B2">
    <w:name w:val="5C231FA7ECFA445F8B89D847E80EF5B2"/>
    <w:rsid w:val="008A70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0</TotalTime>
  <Pages>3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Kwame Forbes</dc:creator>
  <cp:keywords/>
  <dc:description/>
  <cp:lastModifiedBy>Kwame Forbes</cp:lastModifiedBy>
  <cp:revision>3</cp:revision>
  <dcterms:created xsi:type="dcterms:W3CDTF">2020-07-16T04:17:00Z</dcterms:created>
  <dcterms:modified xsi:type="dcterms:W3CDTF">2020-07-16T04:17:00Z</dcterms:modified>
  <cp:category/>
</cp:coreProperties>
</file>